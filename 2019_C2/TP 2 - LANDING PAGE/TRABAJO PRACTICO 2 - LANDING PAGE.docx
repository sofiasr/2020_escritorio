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945" w:rsidRPr="00D45945" w:rsidRDefault="00D45945" w:rsidP="00D45945">
      <w:pPr>
        <w:pStyle w:val="Informacindecontacto"/>
        <w:rPr>
          <w:rStyle w:val="Textoennegrita"/>
          <w:b w:val="0"/>
          <w:bCs w:val="0"/>
        </w:rPr>
      </w:pPr>
    </w:p>
    <w:p w:rsidR="003E24DF" w:rsidRPr="006D6A7D" w:rsidRDefault="003E24DF" w:rsidP="006D6A7D">
      <w:pPr>
        <w:pStyle w:val="Saludo"/>
        <w:jc w:val="center"/>
        <w:rPr>
          <w:b/>
          <w:color w:val="000000" w:themeColor="text1"/>
          <w:sz w:val="44"/>
        </w:rPr>
      </w:pPr>
    </w:p>
    <w:p w:rsidR="003E24DF" w:rsidRPr="006D6A7D" w:rsidRDefault="006D6A7D" w:rsidP="006D6A7D">
      <w:pPr>
        <w:pStyle w:val="Ttulo1"/>
        <w:jc w:val="center"/>
        <w:rPr>
          <w:b/>
          <w:color w:val="000000" w:themeColor="text1"/>
          <w:sz w:val="56"/>
        </w:rPr>
      </w:pPr>
      <w:r w:rsidRPr="006D6A7D">
        <w:rPr>
          <w:b/>
          <w:color w:val="000000" w:themeColor="text1"/>
          <w:sz w:val="56"/>
        </w:rPr>
        <w:t>TRabajo practico nro 2</w:t>
      </w:r>
    </w:p>
    <w:p w:rsidR="007B4951" w:rsidRDefault="007B4951" w:rsidP="007B4951"/>
    <w:p w:rsidR="007B4951" w:rsidRPr="006D6A7D" w:rsidRDefault="006D6A7D" w:rsidP="007B495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A2790D">
        <w:rPr>
          <w:b/>
          <w:sz w:val="32"/>
        </w:rPr>
        <w:t>LANDING PAGE</w:t>
      </w:r>
    </w:p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DD5B39" w:rsidP="007B4951"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07693" wp14:editId="28F1E5FB">
                <wp:simplePos x="0" y="0"/>
                <wp:positionH relativeFrom="margin">
                  <wp:posOffset>1360966</wp:posOffset>
                </wp:positionH>
                <wp:positionV relativeFrom="paragraph">
                  <wp:posOffset>286517</wp:posOffset>
                </wp:positionV>
                <wp:extent cx="3625703" cy="2849525"/>
                <wp:effectExtent l="0" t="0" r="0" b="825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703" cy="28495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D5B39" w:rsidRDefault="00DD5B39" w:rsidP="00DD5B39">
                            <w:pPr>
                              <w:pStyle w:val="Ttulo1"/>
                              <w:ind w:left="72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:rsidR="00DD5B39" w:rsidRDefault="00DD5B39" w:rsidP="00DD5B39">
                            <w:pPr>
                              <w:pStyle w:val="Ttulo1"/>
                              <w:ind w:left="72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>Integrantes:</w:t>
                            </w:r>
                          </w:p>
                          <w:p w:rsidR="00DD5B39" w:rsidRDefault="00DD5B39" w:rsidP="00DD5B39">
                            <w:pPr>
                              <w:pStyle w:val="Ttulo1"/>
                              <w:ind w:left="72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ab/>
                              <w:t xml:space="preserve">REyna rondo Sánchez </w:t>
                            </w:r>
                          </w:p>
                          <w:p w:rsidR="00DD5B39" w:rsidRPr="00DD5B39" w:rsidRDefault="00DD5B39" w:rsidP="00DD5B39">
                            <w:pPr>
                              <w:pStyle w:val="Ttulo1"/>
                              <w:ind w:left="720" w:firstLine="72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>pablo garcia</w:t>
                            </w:r>
                          </w:p>
                          <w:p w:rsidR="00DD5B39" w:rsidRDefault="00DD5B39" w:rsidP="00DD5B39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ab/>
                              <w:t xml:space="preserve">PROFESORES: </w:t>
                            </w:r>
                          </w:p>
                          <w:p w:rsidR="00DD5B39" w:rsidRDefault="00DD5B39" w:rsidP="00DD5B39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ab/>
                            </w:r>
                            <w:r>
                              <w:rPr>
                                <w:lang w:bidi="es-ES"/>
                              </w:rPr>
                              <w:tab/>
                              <w:t>Ing. Gerardo Barbosa</w:t>
                            </w:r>
                          </w:p>
                          <w:p w:rsidR="00DD5B39" w:rsidRDefault="00DD5B39" w:rsidP="00DD5B39">
                            <w:pPr>
                              <w:ind w:left="720" w:firstLine="72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 xml:space="preserve">Ing. Mariano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Juiz</w:t>
                            </w:r>
                            <w:proofErr w:type="spellEnd"/>
                          </w:p>
                          <w:p w:rsidR="00DD5B39" w:rsidRDefault="00DD5B39" w:rsidP="00DD5B39">
                            <w:pPr>
                              <w:ind w:left="720" w:firstLine="72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 xml:space="preserve">Lic. Juan De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Cicco</w:t>
                            </w:r>
                            <w:proofErr w:type="spellEnd"/>
                          </w:p>
                          <w:p w:rsidR="00DD5B39" w:rsidRPr="00DD5B39" w:rsidRDefault="00DD5B39" w:rsidP="00DD5B39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ab/>
                            </w:r>
                            <w:r>
                              <w:rPr>
                                <w:lang w:bidi="es-ES"/>
                              </w:rPr>
                              <w:tab/>
                            </w:r>
                          </w:p>
                          <w:p w:rsidR="00DD5B39" w:rsidRPr="00745C53" w:rsidRDefault="00DD5B39" w:rsidP="00DD5B39">
                            <w:pPr>
                              <w:pStyle w:val="Ttulo2"/>
                              <w:ind w:left="720"/>
                              <w:rPr>
                                <w:color w:val="FFFFFF" w:themeColor="background1"/>
                              </w:rPr>
                            </w:pPr>
                            <w:r w:rsidRPr="00745C53">
                              <w:rPr>
                                <w:color w:val="FFFFFF" w:themeColor="background1"/>
                                <w:lang w:bidi="es-ES"/>
                              </w:rPr>
                              <w:t>Fecha</w:t>
                            </w: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>: 1</w:t>
                            </w:r>
                            <w:r w:rsidR="00A2790D">
                              <w:rPr>
                                <w:color w:val="FFFFFF" w:themeColor="background1"/>
                                <w:lang w:bidi="es-ES"/>
                              </w:rPr>
                              <w:t>9</w:t>
                            </w: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>/10/2019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A07693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107.15pt;margin-top:22.55pt;width:285.5pt;height:224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" fillcolor="black [3213]" stroked="f" strokeweight=".5pt">
                <v:textbox>
                  <w:txbxContent>
                    <w:p w:rsidR="00DD5B39" w:rsidRDefault="00DD5B39" w:rsidP="00DD5B39">
                      <w:pPr>
                        <w:pStyle w:val="Ttulo1"/>
                        <w:ind w:left="720"/>
                        <w:rPr>
                          <w:color w:val="FFFFFF" w:themeColor="background1"/>
                          <w:lang w:bidi="es-ES"/>
                        </w:rPr>
                      </w:pPr>
                    </w:p>
                    <w:p w:rsidR="00DD5B39" w:rsidRDefault="00DD5B39" w:rsidP="00DD5B39">
                      <w:pPr>
                        <w:pStyle w:val="Ttulo1"/>
                        <w:ind w:left="720"/>
                        <w:rPr>
                          <w:color w:val="FFFFFF" w:themeColor="background1"/>
                          <w:lang w:bidi="es-ES"/>
                        </w:rPr>
                      </w:pPr>
                      <w:r>
                        <w:rPr>
                          <w:color w:val="FFFFFF" w:themeColor="background1"/>
                          <w:lang w:bidi="es-ES"/>
                        </w:rPr>
                        <w:t>Integrantes:</w:t>
                      </w:r>
                    </w:p>
                    <w:p w:rsidR="00DD5B39" w:rsidRDefault="00DD5B39" w:rsidP="00DD5B39">
                      <w:pPr>
                        <w:pStyle w:val="Ttulo1"/>
                        <w:ind w:left="720"/>
                        <w:rPr>
                          <w:color w:val="FFFFFF" w:themeColor="background1"/>
                          <w:lang w:bidi="es-ES"/>
                        </w:rPr>
                      </w:pPr>
                      <w:r>
                        <w:rPr>
                          <w:color w:val="FFFFFF" w:themeColor="background1"/>
                          <w:lang w:bidi="es-ES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lang w:bidi="es-ES"/>
                        </w:rPr>
                        <w:tab/>
                        <w:t xml:space="preserve">REyna rondo Sánchez </w:t>
                      </w:r>
                    </w:p>
                    <w:p w:rsidR="00DD5B39" w:rsidRPr="00DD5B39" w:rsidRDefault="00DD5B39" w:rsidP="00DD5B39">
                      <w:pPr>
                        <w:pStyle w:val="Ttulo1"/>
                        <w:ind w:left="720" w:firstLine="720"/>
                        <w:rPr>
                          <w:color w:val="FFFFFF" w:themeColor="background1"/>
                          <w:lang w:bidi="es-ES"/>
                        </w:rPr>
                      </w:pPr>
                      <w:r>
                        <w:rPr>
                          <w:color w:val="FFFFFF" w:themeColor="background1"/>
                          <w:lang w:bidi="es-ES"/>
                        </w:rPr>
                        <w:t>pablo garcia</w:t>
                      </w:r>
                    </w:p>
                    <w:p w:rsidR="00DD5B39" w:rsidRDefault="00DD5B39" w:rsidP="00DD5B39">
                      <w:pPr>
                        <w:rPr>
                          <w:lang w:bidi="es-ES"/>
                        </w:rPr>
                      </w:pPr>
                      <w:r>
                        <w:rPr>
                          <w:lang w:bidi="es-ES"/>
                        </w:rPr>
                        <w:tab/>
                        <w:t xml:space="preserve">PROFESORES: </w:t>
                      </w:r>
                    </w:p>
                    <w:p w:rsidR="00DD5B39" w:rsidRDefault="00DD5B39" w:rsidP="00DD5B39">
                      <w:pPr>
                        <w:rPr>
                          <w:lang w:bidi="es-ES"/>
                        </w:rPr>
                      </w:pPr>
                      <w:r>
                        <w:rPr>
                          <w:lang w:bidi="es-ES"/>
                        </w:rPr>
                        <w:tab/>
                      </w:r>
                      <w:r>
                        <w:rPr>
                          <w:lang w:bidi="es-ES"/>
                        </w:rPr>
                        <w:tab/>
                        <w:t>Ing. Gerardo Barbosa</w:t>
                      </w:r>
                    </w:p>
                    <w:p w:rsidR="00DD5B39" w:rsidRDefault="00DD5B39" w:rsidP="00DD5B39">
                      <w:pPr>
                        <w:ind w:left="720" w:firstLine="720"/>
                        <w:rPr>
                          <w:lang w:bidi="es-ES"/>
                        </w:rPr>
                      </w:pPr>
                      <w:r>
                        <w:rPr>
                          <w:lang w:bidi="es-ES"/>
                        </w:rPr>
                        <w:t xml:space="preserve">Ing. Mariano </w:t>
                      </w:r>
                      <w:proofErr w:type="spellStart"/>
                      <w:r>
                        <w:rPr>
                          <w:lang w:bidi="es-ES"/>
                        </w:rPr>
                        <w:t>Juiz</w:t>
                      </w:r>
                      <w:proofErr w:type="spellEnd"/>
                    </w:p>
                    <w:p w:rsidR="00DD5B39" w:rsidRDefault="00DD5B39" w:rsidP="00DD5B39">
                      <w:pPr>
                        <w:ind w:left="720" w:firstLine="720"/>
                        <w:rPr>
                          <w:lang w:bidi="es-ES"/>
                        </w:rPr>
                      </w:pPr>
                      <w:r>
                        <w:rPr>
                          <w:lang w:bidi="es-ES"/>
                        </w:rPr>
                        <w:t xml:space="preserve">Lic. Juan De </w:t>
                      </w:r>
                      <w:proofErr w:type="spellStart"/>
                      <w:r>
                        <w:rPr>
                          <w:lang w:bidi="es-ES"/>
                        </w:rPr>
                        <w:t>Cicco</w:t>
                      </w:r>
                      <w:proofErr w:type="spellEnd"/>
                    </w:p>
                    <w:p w:rsidR="00DD5B39" w:rsidRPr="00DD5B39" w:rsidRDefault="00DD5B39" w:rsidP="00DD5B39">
                      <w:pPr>
                        <w:rPr>
                          <w:lang w:bidi="es-ES"/>
                        </w:rPr>
                      </w:pPr>
                      <w:r>
                        <w:rPr>
                          <w:lang w:bidi="es-ES"/>
                        </w:rPr>
                        <w:tab/>
                      </w:r>
                      <w:r>
                        <w:rPr>
                          <w:lang w:bidi="es-ES"/>
                        </w:rPr>
                        <w:tab/>
                      </w:r>
                    </w:p>
                    <w:p w:rsidR="00DD5B39" w:rsidRPr="00745C53" w:rsidRDefault="00DD5B39" w:rsidP="00DD5B39">
                      <w:pPr>
                        <w:pStyle w:val="Ttulo2"/>
                        <w:ind w:left="720"/>
                        <w:rPr>
                          <w:color w:val="FFFFFF" w:themeColor="background1"/>
                        </w:rPr>
                      </w:pPr>
                      <w:r w:rsidRPr="00745C53">
                        <w:rPr>
                          <w:color w:val="FFFFFF" w:themeColor="background1"/>
                          <w:lang w:bidi="es-ES"/>
                        </w:rPr>
                        <w:t>Fecha</w:t>
                      </w:r>
                      <w:r>
                        <w:rPr>
                          <w:color w:val="FFFFFF" w:themeColor="background1"/>
                          <w:lang w:bidi="es-ES"/>
                        </w:rPr>
                        <w:t>: 1</w:t>
                      </w:r>
                      <w:r w:rsidR="00A2790D">
                        <w:rPr>
                          <w:color w:val="FFFFFF" w:themeColor="background1"/>
                          <w:lang w:bidi="es-ES"/>
                        </w:rPr>
                        <w:t>9</w:t>
                      </w:r>
                      <w:r>
                        <w:rPr>
                          <w:color w:val="FFFFFF" w:themeColor="background1"/>
                          <w:lang w:bidi="es-ES"/>
                        </w:rPr>
                        <w:t>/10/2019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6D6A7D" w:rsidP="006D6A7D">
      <w:pPr>
        <w:tabs>
          <w:tab w:val="left" w:pos="2696"/>
        </w:tabs>
      </w:pPr>
      <w:r>
        <w:tab/>
      </w:r>
    </w:p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7B4951" w:rsidRDefault="007B4951" w:rsidP="007B4951"/>
    <w:p w:rsidR="00DD5B39" w:rsidRDefault="00DD5B39" w:rsidP="00DD5B39">
      <w:pPr>
        <w:tabs>
          <w:tab w:val="left" w:pos="3332"/>
        </w:tabs>
      </w:pPr>
      <w:r>
        <w:tab/>
      </w:r>
    </w:p>
    <w:p w:rsidR="00DD5B39" w:rsidRDefault="00DD5B39" w:rsidP="007B4951"/>
    <w:p w:rsidR="00DD5B39" w:rsidRDefault="00DD5B39" w:rsidP="007B4951"/>
    <w:p w:rsidR="00DD5B39" w:rsidRDefault="00DD5B39" w:rsidP="007B4951"/>
    <w:p w:rsidR="00A2790D" w:rsidRPr="00A2790D" w:rsidRDefault="00A2790D" w:rsidP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  <w:t>Segunda parte:</w:t>
      </w:r>
    </w:p>
    <w:p w:rsidR="00A2790D" w:rsidRPr="00A2790D" w:rsidRDefault="00A2790D" w:rsidP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</w:pP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  <w:t>Landing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  <w:t xml:space="preserve"> Page</w:t>
      </w:r>
    </w:p>
    <w:p w:rsidR="00A2790D" w:rsidRPr="00A2790D" w:rsidRDefault="00A2790D" w:rsidP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</w:pPr>
    </w:p>
    <w:p w:rsidR="00A2790D" w:rsidRPr="00A2790D" w:rsidRDefault="00A2790D" w:rsidP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El objetivo es crear una </w:t>
      </w: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Landing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Page para promocionar el pre-lanzamiento del producto, para recolectar emails de personas interesadas para convertirlas en </w:t>
      </w: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Early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</w:t>
      </w: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Adopters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(quienes colaborarán en promocionar el producto).</w:t>
      </w:r>
    </w:p>
    <w:p w:rsidR="00A2790D" w:rsidRPr="00A2790D" w:rsidRDefault="00A2790D" w:rsidP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</w:p>
    <w:p w:rsidR="00A2790D" w:rsidRPr="00A2790D" w:rsidRDefault="00A2790D" w:rsidP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  <w:t>Claves: Simple, Amigable</w:t>
      </w:r>
    </w:p>
    <w:p w:rsidR="00A2790D" w:rsidRPr="00A2790D" w:rsidRDefault="00A2790D" w:rsidP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</w:pPr>
    </w:p>
    <w:p w:rsidR="00A2790D" w:rsidRPr="00A2790D" w:rsidRDefault="00A2790D" w:rsidP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es-AR" w:eastAsia="es-AR"/>
        </w:rPr>
        <w:t>Debe incluir principalmente:</w:t>
      </w:r>
    </w:p>
    <w:p w:rsidR="00A2790D" w:rsidRPr="00A2790D" w:rsidRDefault="00A2790D" w:rsidP="00A2790D">
      <w:pPr>
        <w:numPr>
          <w:ilvl w:val="0"/>
          <w:numId w:val="1"/>
        </w:num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La propuesta de valor / Pitch </w:t>
      </w: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elevator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para web. Clave: Seducir a querer usar el producto antes que nadie</w:t>
      </w:r>
    </w:p>
    <w:p w:rsidR="00A2790D" w:rsidRPr="00A2790D" w:rsidRDefault="00A2790D" w:rsidP="00A2790D">
      <w:pPr>
        <w:numPr>
          <w:ilvl w:val="0"/>
          <w:numId w:val="1"/>
        </w:num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Los beneficios principales / claves (escritos, en un video)</w:t>
      </w:r>
    </w:p>
    <w:p w:rsidR="00A2790D" w:rsidRPr="00A2790D" w:rsidRDefault="00A2790D" w:rsidP="00A2790D">
      <w:pPr>
        <w:numPr>
          <w:ilvl w:val="0"/>
          <w:numId w:val="1"/>
        </w:num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Call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to </w:t>
      </w: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Action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(formulario)</w:t>
      </w:r>
    </w:p>
    <w:p w:rsidR="00A2790D" w:rsidRPr="00A2790D" w:rsidRDefault="00A2790D" w:rsidP="00A2790D">
      <w:pPr>
        <w:numPr>
          <w:ilvl w:val="1"/>
          <w:numId w:val="2"/>
        </w:num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Generar una base de datos con aquellas personas interesadas en el proyecto</w:t>
      </w:r>
    </w:p>
    <w:p w:rsidR="00A2790D" w:rsidRPr="00A2790D" w:rsidRDefault="00A2790D" w:rsidP="00A2790D">
      <w:pPr>
        <w:numPr>
          <w:ilvl w:val="0"/>
          <w:numId w:val="2"/>
        </w:num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Link a las Redes Sociales (Facebook / </w:t>
      </w: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Instangram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/ LinkedIn)</w:t>
      </w:r>
    </w:p>
    <w:p w:rsidR="00A2790D" w:rsidRPr="00A2790D" w:rsidRDefault="00A2790D" w:rsidP="00A2790D">
      <w:pPr>
        <w:numPr>
          <w:ilvl w:val="0"/>
          <w:numId w:val="2"/>
        </w:num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"Hero </w:t>
      </w: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shot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" (fotos / video del producto en uso)</w:t>
      </w:r>
    </w:p>
    <w:p w:rsidR="00B86241" w:rsidRDefault="00B86241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</w:p>
    <w:p w:rsidR="00A2790D" w:rsidRDefault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</w:p>
    <w:p w:rsidR="00A2790D" w:rsidRDefault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br w:type="page"/>
      </w:r>
    </w:p>
    <w:p w:rsidR="00A2790D" w:rsidRDefault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</w:p>
    <w:p w:rsidR="00A2790D" w:rsidRDefault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</w:p>
    <w:p w:rsidR="00A2790D" w:rsidRDefault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</w:p>
    <w:p w:rsidR="00A2790D" w:rsidRDefault="00A2790D">
      <w:pPr>
        <w:spacing w:before="0"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</w:p>
    <w:p w:rsidR="00DD5B39" w:rsidRDefault="00A2790D" w:rsidP="00DD5B39">
      <w:pP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Pitch </w:t>
      </w: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elevator</w:t>
      </w:r>
      <w:proofErr w:type="spellEnd"/>
      <w: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:</w:t>
      </w:r>
    </w:p>
    <w:p w:rsidR="00A2790D" w:rsidRDefault="00A2790D" w:rsidP="00DD5B39">
      <w:pP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¡Buenos días! Me llamo </w:t>
      </w:r>
      <w:r w:rsidR="00AE6976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Pablo García y lidero un proyecto para una nueva aplicación </w:t>
      </w: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de </w:t>
      </w:r>
      <w:r w:rsidR="00AE6976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viajes</w:t>
      </w:r>
      <w:r w:rsidR="00EE382F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. Nosotros somos </w:t>
      </w:r>
      <w:proofErr w:type="spellStart"/>
      <w:r w:rsidR="00EE382F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TravelHints</w:t>
      </w:r>
      <w:proofErr w:type="spellEnd"/>
      <w:r w:rsidR="00EE382F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. Ofrecemos</w:t>
      </w: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un modelo de gestión que incrementa los beneficios de los </w:t>
      </w:r>
      <w:r w:rsidR="00EE382F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para el viajero en tiempo real </w:t>
      </w: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sostenido y constante. Quisiera que se uniera a mi proyecto para el desarrollo de una aplicación que implementa estrategias </w:t>
      </w:r>
      <w:r w:rsidR="00EE382F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para una interfaz amigable</w:t>
      </w:r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que incrementarán esa </w:t>
      </w:r>
      <w:r w:rsidR="00EE382F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cifra hasta el 20</w:t>
      </w:r>
      <w:r w:rsidR="009A4B42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%</w:t>
      </w:r>
      <w:r w:rsidR="00EE382F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de usuarios mensuales</w:t>
      </w:r>
      <w:r w:rsidR="009A4B42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. ¿Hablamos?</w:t>
      </w:r>
    </w:p>
    <w:p w:rsidR="008B298C" w:rsidRDefault="008B298C" w:rsidP="00A2790D">
      <w:pP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</w:p>
    <w:p w:rsidR="00A2790D" w:rsidRDefault="00A2790D" w:rsidP="00A2790D">
      <w:pP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proofErr w:type="spellStart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Landing</w:t>
      </w:r>
      <w:proofErr w:type="spellEnd"/>
      <w:r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Page</w:t>
      </w:r>
    </w:p>
    <w:p w:rsidR="00A2790D" w:rsidRPr="00A2790D" w:rsidRDefault="00EE382F" w:rsidP="00A2790D">
      <w:pP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</w:pPr>
      <w: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La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Landing</w:t>
      </w:r>
      <w:proofErr w:type="spellEnd"/>
      <w: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Page e</w:t>
      </w:r>
      <w:r w:rsidR="00A2790D"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stá compuesta de una imagen </w:t>
      </w:r>
      <w:r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exponiendo nuestra aplicación,</w:t>
      </w:r>
      <w:r w:rsidR="00A2790D"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el logo oficial de </w:t>
      </w:r>
      <w:proofErr w:type="spellStart"/>
      <w:r w:rsidR="008B298C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TravelHints</w:t>
      </w:r>
      <w:proofErr w:type="spellEnd"/>
      <w:r w:rsidR="008B298C"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>,</w:t>
      </w:r>
      <w:r w:rsidR="008B298C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 los beneficios principales</w:t>
      </w:r>
      <w:r w:rsidR="0034026E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, nuestras redes sociales </w:t>
      </w:r>
      <w:bookmarkStart w:id="0" w:name="_GoBack"/>
      <w:bookmarkEnd w:id="0"/>
      <w:r w:rsidR="00A2790D" w:rsidRPr="00A2790D">
        <w:rPr>
          <w:rFonts w:ascii="Calibri" w:eastAsia="Times New Roman" w:hAnsi="Calibri" w:cs="Calibri"/>
          <w:color w:val="000000"/>
          <w:kern w:val="0"/>
          <w:sz w:val="22"/>
          <w:szCs w:val="22"/>
          <w:lang w:val="es-AR" w:eastAsia="es-AR"/>
        </w:rPr>
        <w:t xml:space="preserve">y un formulario para agregar el mail para suscribirse, el cual se guarda en nuestra base de datos. En un futuro la aplicación enviará un mail confirmando la suscripción. </w:t>
      </w:r>
    </w:p>
    <w:p w:rsidR="00D8209F" w:rsidRDefault="00D8209F">
      <w:pPr>
        <w:spacing w:before="0" w:after="0" w:line="240" w:lineRule="auto"/>
      </w:pPr>
    </w:p>
    <w:p w:rsidR="00D8209F" w:rsidRDefault="00D8209F" w:rsidP="00DD5B39"/>
    <w:p w:rsidR="008B298C" w:rsidRDefault="008B298C" w:rsidP="00EE382F">
      <w:pPr>
        <w:spacing w:before="0" w:after="0" w:line="240" w:lineRule="auto"/>
        <w:rPr>
          <w:noProof/>
          <w:sz w:val="36"/>
          <w:lang w:val="es-AR" w:eastAsia="es-AR"/>
        </w:rPr>
      </w:pPr>
    </w:p>
    <w:p w:rsidR="00D8209F" w:rsidRDefault="00D8209F" w:rsidP="00EE382F">
      <w:pPr>
        <w:spacing w:before="0" w:after="0" w:line="240" w:lineRule="auto"/>
        <w:rPr>
          <w:sz w:val="36"/>
        </w:rPr>
      </w:pPr>
      <w:r>
        <w:rPr>
          <w:sz w:val="36"/>
        </w:rPr>
        <w:br w:type="page"/>
      </w:r>
    </w:p>
    <w:p w:rsidR="00D8209F" w:rsidRPr="00D8209F" w:rsidRDefault="008B298C" w:rsidP="00D8209F">
      <w:pPr>
        <w:tabs>
          <w:tab w:val="left" w:pos="2796"/>
        </w:tabs>
        <w:rPr>
          <w:sz w:val="36"/>
        </w:rPr>
      </w:pPr>
      <w:r>
        <w:rPr>
          <w:noProof/>
          <w:sz w:val="36"/>
          <w:lang w:val="es-AR" w:eastAsia="es-AR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802772</wp:posOffset>
            </wp:positionV>
            <wp:extent cx="2694305" cy="748862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ndingPage_TravelHints.png"/>
                    <pic:cNvPicPr/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47"/>
                    <a:stretch/>
                  </pic:blipFill>
                  <pic:spPr bwMode="auto">
                    <a:xfrm>
                      <a:off x="0" y="0"/>
                      <a:ext cx="2694305" cy="74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D8209F" w:rsidRPr="00D8209F" w:rsidSect="00D7180A">
      <w:headerReference w:type="default" r:id="rId12"/>
      <w:footerReference w:type="default" r:id="rId13"/>
      <w:pgSz w:w="11906" w:h="16838" w:code="9"/>
      <w:pgMar w:top="405" w:right="1440" w:bottom="720" w:left="1440" w:header="45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B69" w:rsidRDefault="00AF7B69" w:rsidP="00D45945">
      <w:pPr>
        <w:spacing w:before="0" w:after="0" w:line="240" w:lineRule="auto"/>
      </w:pPr>
      <w:r>
        <w:separator/>
      </w:r>
    </w:p>
  </w:endnote>
  <w:endnote w:type="continuationSeparator" w:id="0">
    <w:p w:rsidR="00AF7B69" w:rsidRDefault="00AF7B69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B39" w:rsidRPr="00DD5B39" w:rsidRDefault="00DD5B39" w:rsidP="00DD5B39">
    <w:pPr>
      <w:pStyle w:val="Piedepgina"/>
      <w:tabs>
        <w:tab w:val="clear" w:pos="4680"/>
        <w:tab w:val="clear" w:pos="9360"/>
        <w:tab w:val="left" w:pos="1859"/>
        <w:tab w:val="left" w:pos="2344"/>
      </w:tabs>
      <w:rPr>
        <w:b/>
        <w:i/>
        <w:color w:val="FFFFFF" w:themeColor="background1"/>
      </w:rPr>
    </w:pPr>
    <w:r w:rsidRPr="00DD5B39">
      <w:rPr>
        <w:b/>
        <w:i/>
        <w:color w:val="FFFFFF" w:themeColor="background1"/>
      </w:rPr>
      <w:t xml:space="preserve"> </w:t>
    </w:r>
    <w:r w:rsidRPr="00DD5B39">
      <w:rPr>
        <w:rFonts w:asciiTheme="majorHAnsi" w:eastAsiaTheme="majorEastAsia" w:hAnsiTheme="majorHAnsi" w:cstheme="majorBidi"/>
        <w:b/>
        <w:i/>
        <w:color w:val="FFFFFF" w:themeColor="background1"/>
      </w:rPr>
      <w:t xml:space="preserve">pág. </w:t>
    </w:r>
    <w:r w:rsidRPr="00DD5B39">
      <w:rPr>
        <w:rFonts w:eastAsiaTheme="minorEastAsia"/>
        <w:b/>
        <w:i/>
        <w:color w:val="FFFFFF" w:themeColor="background1"/>
      </w:rPr>
      <w:fldChar w:fldCharType="begin"/>
    </w:r>
    <w:r w:rsidRPr="00DD5B39">
      <w:rPr>
        <w:b/>
        <w:i/>
        <w:color w:val="FFFFFF" w:themeColor="background1"/>
      </w:rPr>
      <w:instrText>PAGE    \* MERGEFORMAT</w:instrText>
    </w:r>
    <w:r w:rsidRPr="00DD5B39">
      <w:rPr>
        <w:rFonts w:eastAsiaTheme="minorEastAsia"/>
        <w:b/>
        <w:i/>
        <w:color w:val="FFFFFF" w:themeColor="background1"/>
      </w:rPr>
      <w:fldChar w:fldCharType="separate"/>
    </w:r>
    <w:r w:rsidR="0034026E" w:rsidRPr="0034026E">
      <w:rPr>
        <w:rFonts w:asciiTheme="majorHAnsi" w:eastAsiaTheme="majorEastAsia" w:hAnsiTheme="majorHAnsi" w:cstheme="majorBidi"/>
        <w:b/>
        <w:i/>
        <w:noProof/>
        <w:color w:val="FFFFFF" w:themeColor="background1"/>
      </w:rPr>
      <w:t>2</w:t>
    </w:r>
    <w:r w:rsidRPr="00DD5B39">
      <w:rPr>
        <w:rFonts w:asciiTheme="majorHAnsi" w:eastAsiaTheme="majorEastAsia" w:hAnsiTheme="majorHAnsi" w:cstheme="majorBidi"/>
        <w:b/>
        <w:i/>
        <w:color w:val="FFFFFF" w:themeColor="background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B69" w:rsidRDefault="00AF7B69" w:rsidP="00D45945">
      <w:pPr>
        <w:spacing w:before="0" w:after="0" w:line="240" w:lineRule="auto"/>
      </w:pPr>
      <w:r>
        <w:separator/>
      </w:r>
    </w:p>
  </w:footnote>
  <w:footnote w:type="continuationSeparator" w:id="0">
    <w:p w:rsidR="00AF7B69" w:rsidRDefault="00AF7B69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48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81"/>
      <w:gridCol w:w="7107"/>
    </w:tblGrid>
    <w:tr w:rsidR="00E834B7" w:rsidTr="00E834B7">
      <w:trPr>
        <w:trHeight w:val="360"/>
      </w:trPr>
      <w:tc>
        <w:tcPr>
          <w:tcW w:w="3381" w:type="dxa"/>
        </w:tcPr>
        <w:p w:rsidR="00E834B7" w:rsidRDefault="00E834B7">
          <w:pPr>
            <w:pStyle w:val="Encabezado"/>
            <w:rPr>
              <w:noProof/>
              <w:color w:val="000000" w:themeColor="text1"/>
              <w:lang w:eastAsia="en-US"/>
            </w:rPr>
          </w:pPr>
        </w:p>
      </w:tc>
      <w:tc>
        <w:tcPr>
          <w:tcW w:w="7107" w:type="dxa"/>
        </w:tcPr>
        <w:p w:rsidR="00E834B7" w:rsidRDefault="00E834B7" w:rsidP="006D6A7D">
          <w:pPr>
            <w:pStyle w:val="Encabezado"/>
            <w:jc w:val="left"/>
            <w:rPr>
              <w:noProof/>
              <w:color w:val="000000" w:themeColor="text1"/>
              <w:lang w:eastAsia="en-US"/>
            </w:rPr>
          </w:pPr>
        </w:p>
      </w:tc>
    </w:tr>
  </w:tbl>
  <w:p w:rsidR="00D45945" w:rsidRDefault="00DD5B39">
    <w:pPr>
      <w:pStyle w:val="Encabezado"/>
    </w:pPr>
    <w:r>
      <w:rPr>
        <w:noProof/>
        <w:color w:val="000000" w:themeColor="text1"/>
        <w:lang w:val="es-AR" w:eastAsia="es-AR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6560938" wp14:editId="4DAC7FBC">
              <wp:simplePos x="0" y="0"/>
              <wp:positionH relativeFrom="page">
                <wp:align>right</wp:align>
              </wp:positionH>
              <wp:positionV relativeFrom="page">
                <wp:align>center</wp:align>
              </wp:positionV>
              <wp:extent cx="7785630" cy="10063044"/>
              <wp:effectExtent l="19050" t="57150" r="22225" b="59690"/>
              <wp:wrapNone/>
              <wp:docPr id="3" name="Grupo 3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5630" cy="10063044"/>
                        <a:chOff x="0" y="0"/>
                        <a:chExt cx="7785630" cy="10063044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0"/>
                          <a:ext cx="7780020" cy="1031240"/>
                          <a:chOff x="0" y="-2950"/>
                          <a:chExt cx="7780020" cy="1031650"/>
                        </a:xfrm>
                      </wpg:grpSpPr>
                      <wps:wsp>
                        <wps:cNvPr id="2" name="Rectángulo 1"/>
                        <wps:cNvSpPr/>
                        <wps:spPr>
                          <a:xfrm>
                            <a:off x="0" y="-2950"/>
                            <a:ext cx="7772400" cy="3429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 2"/>
                        <wps:cNvSpPr/>
                        <wps:spPr>
                          <a:xfrm>
                            <a:off x="2636520" y="0"/>
                            <a:ext cx="5143500" cy="1028700"/>
                          </a:xfrm>
                          <a:custGeom>
                            <a:avLst/>
                            <a:gdLst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79248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00500" h="800100">
                                <a:moveTo>
                                  <a:pt x="0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800100"/>
                                </a:lnTo>
                                <a:lnTo>
                                  <a:pt x="792480" y="800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2" name="Grupo 12"/>
                      <wpg:cNvGrpSpPr/>
                      <wpg:grpSpPr>
                        <a:xfrm rot="10800000">
                          <a:off x="5610" y="9031804"/>
                          <a:ext cx="7780020" cy="1031240"/>
                          <a:chOff x="0" y="-2950"/>
                          <a:chExt cx="7780020" cy="1031650"/>
                        </a:xfrm>
                      </wpg:grpSpPr>
                      <wps:wsp>
                        <wps:cNvPr id="13" name="Rectángulo 13"/>
                        <wps:cNvSpPr/>
                        <wps:spPr>
                          <a:xfrm>
                            <a:off x="0" y="-2950"/>
                            <a:ext cx="7772400" cy="3429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2"/>
                        <wps:cNvSpPr/>
                        <wps:spPr>
                          <a:xfrm>
                            <a:off x="2636520" y="0"/>
                            <a:ext cx="5143500" cy="1028700"/>
                          </a:xfrm>
                          <a:custGeom>
                            <a:avLst/>
                            <a:gdLst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79248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00500" h="800100">
                                <a:moveTo>
                                  <a:pt x="0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800100"/>
                                </a:lnTo>
                                <a:lnTo>
                                  <a:pt x="792480" y="800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101000</wp14:pctWidth>
              </wp14:sizeRelH>
              <wp14:sizeRelV relativeFrom="page">
                <wp14:pctHeight>101000</wp14:pctHeight>
              </wp14:sizeRelV>
            </wp:anchor>
          </w:drawing>
        </mc:Choice>
        <mc:Fallback>
          <w:pict>
            <v:group w14:anchorId="15112561" id="Grupo 3" o:spid="_x0000_s1026" style="position:absolute;margin-left:561.85pt;margin-top:0;width:613.05pt;height:792.35pt;z-index:-251653120;mso-width-percent:1010;mso-height-percent:1010;mso-position-horizontal:right;mso-position-horizontal-relative:page;mso-position-vertical:center;mso-position-vertical-relative:page;mso-width-percent:1010;mso-height-percent:1010" coordsize="77856,100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">
              <v:group id="Grupo 10" o:spid="_x0000_s1027" style="position:absolute;width:77800;height:10312" coordorigin=",-29" coordsize="77800,10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rect id="Rectángulo 1" o:spid="_x0000_s1028" style="position:absolute;top:-29;width:77724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" fillcolor="#297c52 [2406]" strokecolor="#297c52 [2406]"/>
                <v:shape id="Rectángulo 2" o:spid="_x0000_s1029" style="position:absolute;left:26365;width:51435;height:10287;visibility:visible;mso-wrap-style:square;v-text-anchor:middle" coordsize="400050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" path="m,l4000500,r,800100l792480,800100,,xe" fillcolor="white [3212]" stroked="f" strokeweight="1pt">
                  <v:stroke joinstyle="miter"/>
                  <v:shadow on="t" color="black" opacity="26214f" origin=".5" offset="-3pt,0"/>
                  <v:path arrowok="t" o:connecttype="custom" o:connectlocs="0,0;5143500,0;5143500,1028700;1018903,1028700;0,0" o:connectangles="0,0,0,0,0"/>
                </v:shape>
              </v:group>
              <v:group id="Grupo 12" o:spid="_x0000_s1030" style="position:absolute;left:56;top:90318;width:77800;height:10312;rotation:180" coordorigin=",-29" coordsize="77800,10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<v:rect id="Rectángulo 13" o:spid="_x0000_s1031" style="position:absolute;top:-29;width:77724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" fillcolor="black [3213]" stroked="f" strokeweight="1pt"/>
                <v:shape id="Rectángulo 2" o:spid="_x0000_s1032" style="position:absolute;left:26365;width:51435;height:10287;visibility:visible;mso-wrap-style:square;v-text-anchor:middle" coordsize="400050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" path="m,l4000500,r,800100l792480,800100,,xe" fillcolor="#297c52 [2406]" stroked="f" strokeweight="1pt">
                  <v:stroke joinstyle="miter"/>
                  <v:shadow on="t" color="black" opacity="26214f" origin="-.5" offset="3pt,0"/>
                  <v:path arrowok="t" o:connecttype="custom" o:connectlocs="0,0;5143500,0;5143500,1028700;1018903,1028700;0,0" o:connectangles="0,0,0,0,0"/>
                </v:shape>
              </v:group>
              <w10:wrap anchorx="page" anchory="page"/>
            </v:group>
          </w:pict>
        </mc:Fallback>
      </mc:AlternateContent>
    </w:r>
    <w:r w:rsidR="006D6A7D">
      <w:rPr>
        <w:noProof/>
        <w:color w:val="000000" w:themeColor="text1"/>
        <w:lang w:val="es-AR" w:eastAsia="es-AR"/>
      </w:rPr>
      <w:drawing>
        <wp:anchor distT="0" distB="0" distL="114300" distR="114300" simplePos="0" relativeHeight="251664384" behindDoc="0" locked="0" layoutInCell="1" allowOverlap="1" wp14:anchorId="572820EF" wp14:editId="39845FA5">
          <wp:simplePos x="0" y="0"/>
          <wp:positionH relativeFrom="margin">
            <wp:posOffset>3465771</wp:posOffset>
          </wp:positionH>
          <wp:positionV relativeFrom="paragraph">
            <wp:posOffset>-514188</wp:posOffset>
          </wp:positionV>
          <wp:extent cx="2273900" cy="96647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lam-dos-linea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73900" cy="966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45945" w:rsidRPr="00615018">
      <w:rPr>
        <w:noProof/>
        <w:color w:val="000000" w:themeColor="text1"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7F7DD1"/>
    <w:multiLevelType w:val="multilevel"/>
    <w:tmpl w:val="42EC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951"/>
    <w:rsid w:val="00083BAA"/>
    <w:rsid w:val="001766D6"/>
    <w:rsid w:val="00260E53"/>
    <w:rsid w:val="002F47D1"/>
    <w:rsid w:val="0034026E"/>
    <w:rsid w:val="003444BE"/>
    <w:rsid w:val="003936EF"/>
    <w:rsid w:val="003E24DF"/>
    <w:rsid w:val="00415661"/>
    <w:rsid w:val="00462EB3"/>
    <w:rsid w:val="004A2B0D"/>
    <w:rsid w:val="00563742"/>
    <w:rsid w:val="00564809"/>
    <w:rsid w:val="00597E25"/>
    <w:rsid w:val="005C2210"/>
    <w:rsid w:val="00615018"/>
    <w:rsid w:val="0062123A"/>
    <w:rsid w:val="00646E75"/>
    <w:rsid w:val="006D6A7D"/>
    <w:rsid w:val="006F6F10"/>
    <w:rsid w:val="00783E79"/>
    <w:rsid w:val="007B4951"/>
    <w:rsid w:val="007B5AE8"/>
    <w:rsid w:val="007F5192"/>
    <w:rsid w:val="0080468F"/>
    <w:rsid w:val="008B298C"/>
    <w:rsid w:val="009A4B42"/>
    <w:rsid w:val="009D1C45"/>
    <w:rsid w:val="00A11A20"/>
    <w:rsid w:val="00A2790D"/>
    <w:rsid w:val="00A96CF8"/>
    <w:rsid w:val="00AB4269"/>
    <w:rsid w:val="00AE6976"/>
    <w:rsid w:val="00AF7B69"/>
    <w:rsid w:val="00B50294"/>
    <w:rsid w:val="00B86241"/>
    <w:rsid w:val="00BA6959"/>
    <w:rsid w:val="00C70786"/>
    <w:rsid w:val="00C8222A"/>
    <w:rsid w:val="00D209E5"/>
    <w:rsid w:val="00D45945"/>
    <w:rsid w:val="00D66593"/>
    <w:rsid w:val="00D7180A"/>
    <w:rsid w:val="00D8209F"/>
    <w:rsid w:val="00DD5B39"/>
    <w:rsid w:val="00E27B46"/>
    <w:rsid w:val="00E55D74"/>
    <w:rsid w:val="00E6540C"/>
    <w:rsid w:val="00E81E2A"/>
    <w:rsid w:val="00E834B7"/>
    <w:rsid w:val="00EE0952"/>
    <w:rsid w:val="00EE382F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0CD6E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5945"/>
    <w:pPr>
      <w:spacing w:before="40" w:after="160" w:line="288" w:lineRule="auto"/>
    </w:pPr>
    <w:rPr>
      <w:rFonts w:eastAsiaTheme="minorHAnsi"/>
      <w:color w:val="595959" w:themeColor="text1" w:themeTint="A6"/>
      <w:kern w:val="20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729928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24DF"/>
    <w:rPr>
      <w:rFonts w:asciiTheme="majorHAnsi" w:eastAsiaTheme="majorEastAsia" w:hAnsiTheme="majorHAnsi" w:cstheme="majorBidi"/>
      <w:caps/>
      <w:color w:val="729928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Ttulo2"/>
    <w:uiPriority w:val="3"/>
    <w:qFormat/>
    <w:rsid w:val="00D45945"/>
    <w:pPr>
      <w:spacing w:before="1200"/>
    </w:pPr>
    <w:rPr>
      <w:color w:val="000000" w:themeColor="text1"/>
    </w:rPr>
  </w:style>
  <w:style w:type="paragraph" w:styleId="Saludo">
    <w:name w:val="Salutation"/>
    <w:basedOn w:val="Normal"/>
    <w:link w:val="SaludoCar"/>
    <w:uiPriority w:val="4"/>
    <w:unhideWhenUsed/>
    <w:qFormat/>
    <w:rsid w:val="003E24DF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ierreCar">
    <w:name w:val="Cierre Car"/>
    <w:basedOn w:val="Fuentedeprrafopredeter"/>
    <w:link w:val="Cierre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3E24DF"/>
    <w:rPr>
      <w:b/>
      <w:bCs/>
    </w:rPr>
  </w:style>
  <w:style w:type="character" w:customStyle="1" w:styleId="FirmaCar">
    <w:name w:val="Firma Car"/>
    <w:basedOn w:val="Fuentedeprrafopredeter"/>
    <w:link w:val="Firma"/>
    <w:uiPriority w:val="7"/>
    <w:rsid w:val="003E24DF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paragraph" w:styleId="Encabezado">
    <w:name w:val="header"/>
    <w:basedOn w:val="Normal"/>
    <w:link w:val="EncabezadoCar"/>
    <w:uiPriority w:val="99"/>
    <w:semiHidden/>
    <w:rsid w:val="003E24DF"/>
    <w:pPr>
      <w:spacing w:after="0" w:line="240" w:lineRule="auto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Textoennegrita">
    <w:name w:val="Strong"/>
    <w:basedOn w:val="Fuentedeprrafopredeter"/>
    <w:uiPriority w:val="1"/>
    <w:semiHidden/>
    <w:qFormat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3E24DF"/>
    <w:pPr>
      <w:spacing w:before="0" w:after="0"/>
    </w:p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729928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kern w:val="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tulo">
    <w:name w:val="Title"/>
    <w:basedOn w:val="Ttulo1"/>
    <w:next w:val="Normal"/>
    <w:link w:val="TtuloCar"/>
    <w:uiPriority w:val="10"/>
    <w:rsid w:val="00D45945"/>
    <w:rPr>
      <w:color w:val="000000" w:themeColor="text1"/>
    </w:rPr>
  </w:style>
  <w:style w:type="character" w:customStyle="1" w:styleId="TtuloCar">
    <w:name w:val="Título Car"/>
    <w:basedOn w:val="Fuentedeprrafopredeter"/>
    <w:link w:val="Ttulo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table" w:styleId="Tablaconcuadrcula">
    <w:name w:val="Table Grid"/>
    <w:basedOn w:val="Tablanormal"/>
    <w:uiPriority w:val="39"/>
    <w:rsid w:val="00E834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9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rondo.INDRA\AppData\Roaming\Microsoft\Plantillas\Membrete%20de%20logotipo%20en%20negrita.dotx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A20CA-2FAB-4D68-B6A9-42A0A12257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769F56-719A-4D83-852D-005D12497F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38FCEC-F6BD-4BDE-8234-7D96AB9E156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5F3DE5A9-2C68-4E70-AEDF-4A4883178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de logotipo en negrita</Template>
  <TotalTime>0</TotalTime>
  <Pages>4</Pages>
  <Words>243</Words>
  <Characters>1340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2019-10-13T01:25:00Z</dcterms:created>
  <dcterms:modified xsi:type="dcterms:W3CDTF">2019-10-20T02:57:00Z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